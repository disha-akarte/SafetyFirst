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84895" w14:textId="77777777" w:rsidR="0054627B" w:rsidRDefault="0054627B">
      <w:pPr>
        <w:pStyle w:val="Photo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</w:p>
    <w:p w14:paraId="3DF8600A" w14:textId="42F96908" w:rsidR="00D5413C" w:rsidRDefault="0054627B">
      <w:pPr>
        <w:pStyle w:val="Photo"/>
      </w:pPr>
      <w:r>
        <w:rPr>
          <w:noProof/>
          <w:lang w:eastAsia="en-US"/>
        </w:rPr>
        <w:drawing>
          <wp:inline distT="0" distB="0" distL="0" distR="0" wp14:anchorId="753F1EC9" wp14:editId="04B873B1">
            <wp:extent cx="5655889" cy="16823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dey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58" cy="17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381F" w14:textId="77777777" w:rsidR="001638F6" w:rsidRDefault="00B064DA" w:rsidP="00D5413C">
      <w:pPr>
        <w:pStyle w:val="Title"/>
      </w:pPr>
      <w:r>
        <w:t>Safety First</w:t>
      </w:r>
    </w:p>
    <w:p w14:paraId="373AEAF5" w14:textId="77777777" w:rsidR="001638F6" w:rsidRPr="00D5413C" w:rsidRDefault="00B064DA" w:rsidP="00D5413C">
      <w:pPr>
        <w:pStyle w:val="Subtitle"/>
      </w:pPr>
      <w:r>
        <w:t>IOS app for university shuttle booking</w:t>
      </w:r>
    </w:p>
    <w:bookmarkEnd w:id="0"/>
    <w:bookmarkEnd w:id="1"/>
    <w:bookmarkEnd w:id="2"/>
    <w:bookmarkEnd w:id="3"/>
    <w:bookmarkEnd w:id="4"/>
    <w:p w14:paraId="6A548FD8" w14:textId="77777777" w:rsidR="00B064DA" w:rsidRDefault="00B064DA" w:rsidP="00B064DA">
      <w:pPr>
        <w:spacing w:after="0" w:line="240" w:lineRule="auto"/>
        <w:jc w:val="both"/>
        <w:rPr>
          <w:rFonts w:ascii="Cambria" w:hAnsi="Cambria"/>
          <w:sz w:val="28"/>
          <w:szCs w:val="24"/>
        </w:rPr>
      </w:pPr>
    </w:p>
    <w:p w14:paraId="491F3F50" w14:textId="77777777" w:rsidR="00B064DA" w:rsidRDefault="00B064DA" w:rsidP="00B064DA">
      <w:pPr>
        <w:spacing w:after="0" w:line="240" w:lineRule="auto"/>
        <w:jc w:val="both"/>
        <w:rPr>
          <w:rFonts w:ascii="Cambria" w:hAnsi="Cambria"/>
          <w:sz w:val="28"/>
          <w:szCs w:val="24"/>
        </w:rPr>
      </w:pPr>
    </w:p>
    <w:p w14:paraId="4ECCC4D7" w14:textId="77777777" w:rsidR="00B064DA" w:rsidRDefault="00B064DA" w:rsidP="00B064DA">
      <w:pPr>
        <w:spacing w:after="0" w:line="240" w:lineRule="auto"/>
        <w:jc w:val="both"/>
        <w:rPr>
          <w:rFonts w:ascii="Cambria" w:hAnsi="Cambria"/>
          <w:sz w:val="28"/>
          <w:szCs w:val="24"/>
        </w:rPr>
      </w:pPr>
    </w:p>
    <w:p w14:paraId="333AF696" w14:textId="77777777" w:rsidR="0054627B" w:rsidRDefault="0054627B" w:rsidP="00B064DA">
      <w:pPr>
        <w:spacing w:after="0" w:line="240" w:lineRule="auto"/>
        <w:jc w:val="both"/>
        <w:rPr>
          <w:rFonts w:ascii="Cambria" w:hAnsi="Cambria"/>
          <w:sz w:val="28"/>
          <w:szCs w:val="24"/>
        </w:rPr>
      </w:pPr>
    </w:p>
    <w:p w14:paraId="266A1BFD" w14:textId="77777777" w:rsidR="0054627B" w:rsidRDefault="0054627B" w:rsidP="00B064DA">
      <w:pPr>
        <w:spacing w:after="0" w:line="240" w:lineRule="auto"/>
        <w:jc w:val="both"/>
        <w:rPr>
          <w:rFonts w:ascii="Cambria" w:hAnsi="Cambria"/>
          <w:sz w:val="28"/>
          <w:szCs w:val="24"/>
        </w:rPr>
      </w:pPr>
    </w:p>
    <w:p w14:paraId="4FC077DA" w14:textId="77777777" w:rsidR="0054627B" w:rsidRDefault="0054627B" w:rsidP="00B064DA">
      <w:pPr>
        <w:spacing w:after="0" w:line="240" w:lineRule="auto"/>
        <w:jc w:val="both"/>
        <w:rPr>
          <w:rFonts w:ascii="Cambria" w:hAnsi="Cambria"/>
          <w:sz w:val="28"/>
          <w:szCs w:val="24"/>
        </w:rPr>
      </w:pPr>
    </w:p>
    <w:p w14:paraId="202E50ED" w14:textId="77777777" w:rsidR="0054627B" w:rsidRDefault="0054627B" w:rsidP="00B064DA">
      <w:pPr>
        <w:rPr>
          <w:rFonts w:ascii="Cambria" w:hAnsi="Cambria"/>
          <w:sz w:val="28"/>
          <w:szCs w:val="24"/>
        </w:rPr>
      </w:pPr>
    </w:p>
    <w:p w14:paraId="745ED94F" w14:textId="77777777" w:rsidR="00B064DA" w:rsidRPr="00B064DA" w:rsidRDefault="00B064DA" w:rsidP="00B064DA">
      <w:pPr>
        <w:rPr>
          <w:rFonts w:ascii="Cambria" w:hAnsi="Cambria"/>
          <w:b/>
          <w:sz w:val="32"/>
          <w:szCs w:val="32"/>
        </w:rPr>
      </w:pPr>
      <w:r w:rsidRPr="00B064DA">
        <w:rPr>
          <w:rFonts w:ascii="Cambria" w:hAnsi="Cambria"/>
          <w:b/>
          <w:sz w:val="32"/>
          <w:szCs w:val="32"/>
        </w:rPr>
        <w:lastRenderedPageBreak/>
        <w:t xml:space="preserve">Project Idea: </w:t>
      </w:r>
    </w:p>
    <w:p w14:paraId="75C39BF0" w14:textId="77777777" w:rsidR="00B064DA" w:rsidRDefault="00B064DA" w:rsidP="00B064DA">
      <w:pPr>
        <w:spacing w:after="0" w:line="240" w:lineRule="auto"/>
        <w:jc w:val="both"/>
        <w:rPr>
          <w:rFonts w:ascii="Cambria" w:hAnsi="Cambria"/>
          <w:sz w:val="28"/>
          <w:szCs w:val="24"/>
        </w:rPr>
      </w:pPr>
      <w:r w:rsidRPr="002211CE">
        <w:rPr>
          <w:rFonts w:ascii="Cambria" w:hAnsi="Cambria"/>
          <w:sz w:val="28"/>
          <w:szCs w:val="24"/>
        </w:rPr>
        <w:t xml:space="preserve">All students at </w:t>
      </w:r>
      <w:r>
        <w:rPr>
          <w:rFonts w:ascii="Cambria" w:hAnsi="Cambria"/>
          <w:sz w:val="28"/>
          <w:szCs w:val="24"/>
        </w:rPr>
        <w:t xml:space="preserve">the </w:t>
      </w:r>
      <w:r w:rsidRPr="002211CE">
        <w:rPr>
          <w:rFonts w:ascii="Cambria" w:hAnsi="Cambria"/>
          <w:sz w:val="28"/>
          <w:szCs w:val="24"/>
        </w:rPr>
        <w:t xml:space="preserve">Northeastern University are provided the convenience of drop off at their specified location within a radius of 1.5 miles between 7pm-6am. The red eye shuttles run from the library and accommodate 10 </w:t>
      </w:r>
      <w:r>
        <w:rPr>
          <w:rFonts w:ascii="Cambria" w:hAnsi="Cambria"/>
          <w:sz w:val="28"/>
          <w:szCs w:val="24"/>
        </w:rPr>
        <w:t xml:space="preserve">to 11 </w:t>
      </w:r>
      <w:r w:rsidRPr="002211CE">
        <w:rPr>
          <w:rFonts w:ascii="Cambria" w:hAnsi="Cambria"/>
          <w:sz w:val="28"/>
          <w:szCs w:val="24"/>
        </w:rPr>
        <w:t xml:space="preserve">people. There are times that these shuttles are overcrowded and students have to form a queue. There is an average wait period of 30 minutes. As a part of my final project I </w:t>
      </w:r>
      <w:r>
        <w:rPr>
          <w:rFonts w:ascii="Cambria" w:hAnsi="Cambria"/>
          <w:sz w:val="28"/>
          <w:szCs w:val="24"/>
        </w:rPr>
        <w:t>have created an</w:t>
      </w:r>
      <w:r w:rsidRPr="002211CE">
        <w:rPr>
          <w:rFonts w:ascii="Cambria" w:hAnsi="Cambria"/>
          <w:sz w:val="28"/>
          <w:szCs w:val="24"/>
        </w:rPr>
        <w:t xml:space="preserve"> app which facilitates the booking of these shuttles which would benefit in some of the below listed ways:</w:t>
      </w:r>
    </w:p>
    <w:p w14:paraId="6C424A49" w14:textId="77777777" w:rsidR="00B064DA" w:rsidRPr="002211CE" w:rsidRDefault="00B064DA" w:rsidP="00B064DA">
      <w:pPr>
        <w:spacing w:after="0" w:line="240" w:lineRule="auto"/>
        <w:rPr>
          <w:sz w:val="24"/>
        </w:rPr>
      </w:pPr>
    </w:p>
    <w:p w14:paraId="4628B55A" w14:textId="77777777" w:rsidR="00B064DA" w:rsidRPr="002211CE" w:rsidRDefault="00B064DA" w:rsidP="00B064DA">
      <w:pPr>
        <w:numPr>
          <w:ilvl w:val="0"/>
          <w:numId w:val="21"/>
        </w:numPr>
        <w:spacing w:before="0" w:line="276" w:lineRule="auto"/>
        <w:rPr>
          <w:rFonts w:ascii="Cambria" w:hAnsi="Cambria"/>
          <w:sz w:val="28"/>
          <w:szCs w:val="24"/>
        </w:rPr>
      </w:pPr>
      <w:r w:rsidRPr="002211CE">
        <w:rPr>
          <w:rFonts w:ascii="Cambria" w:hAnsi="Cambria"/>
          <w:sz w:val="28"/>
          <w:szCs w:val="24"/>
        </w:rPr>
        <w:t>Once a student has a confirmed booking, he/she will not be required to wait in severe cold conditions for more than 5 mins.</w:t>
      </w:r>
    </w:p>
    <w:p w14:paraId="22C207A7" w14:textId="77777777" w:rsidR="00B064DA" w:rsidRPr="002211CE" w:rsidRDefault="00B064DA" w:rsidP="00B064DA">
      <w:pPr>
        <w:numPr>
          <w:ilvl w:val="0"/>
          <w:numId w:val="21"/>
        </w:numPr>
        <w:spacing w:before="0" w:line="276" w:lineRule="auto"/>
        <w:rPr>
          <w:rFonts w:ascii="Cambria" w:hAnsi="Cambria"/>
          <w:sz w:val="28"/>
          <w:szCs w:val="24"/>
        </w:rPr>
      </w:pPr>
      <w:r w:rsidRPr="002211CE">
        <w:rPr>
          <w:rFonts w:ascii="Cambria" w:hAnsi="Cambria"/>
          <w:sz w:val="28"/>
          <w:szCs w:val="24"/>
        </w:rPr>
        <w:t>A student can estimate if he/she can make it in this shuttle and plan their stay in library accordingly.</w:t>
      </w:r>
    </w:p>
    <w:p w14:paraId="08AC4FDD" w14:textId="766EF020" w:rsidR="00B064DA" w:rsidRDefault="00B064DA" w:rsidP="00B064DA">
      <w:pPr>
        <w:rPr>
          <w:rFonts w:ascii="Cambria" w:hAnsi="Cambria"/>
          <w:sz w:val="28"/>
          <w:szCs w:val="24"/>
        </w:rPr>
      </w:pPr>
      <w:r w:rsidRPr="002211CE">
        <w:rPr>
          <w:rFonts w:ascii="Cambria" w:hAnsi="Cambria"/>
          <w:sz w:val="28"/>
          <w:szCs w:val="24"/>
        </w:rPr>
        <w:t>In or</w:t>
      </w:r>
      <w:r>
        <w:rPr>
          <w:rFonts w:ascii="Cambria" w:hAnsi="Cambria"/>
          <w:sz w:val="28"/>
          <w:szCs w:val="24"/>
        </w:rPr>
        <w:t xml:space="preserve">der to create this </w:t>
      </w:r>
      <w:r w:rsidR="00864A22">
        <w:rPr>
          <w:rFonts w:ascii="Cambria" w:hAnsi="Cambria"/>
          <w:sz w:val="28"/>
          <w:szCs w:val="24"/>
        </w:rPr>
        <w:t>application,</w:t>
      </w:r>
      <w:r>
        <w:rPr>
          <w:rFonts w:ascii="Cambria" w:hAnsi="Cambria"/>
          <w:sz w:val="28"/>
          <w:szCs w:val="24"/>
        </w:rPr>
        <w:t xml:space="preserve"> I have used the following approach:</w:t>
      </w:r>
    </w:p>
    <w:p w14:paraId="55807B9E" w14:textId="77777777" w:rsidR="00B064DA" w:rsidRPr="00B064DA" w:rsidRDefault="00B064DA" w:rsidP="00B064DA">
      <w:pPr>
        <w:rPr>
          <w:rFonts w:ascii="Cambria" w:hAnsi="Cambria"/>
          <w:b/>
          <w:sz w:val="32"/>
          <w:szCs w:val="32"/>
        </w:rPr>
      </w:pPr>
      <w:r w:rsidRPr="00B064DA">
        <w:rPr>
          <w:rFonts w:ascii="Cambria" w:hAnsi="Cambria"/>
          <w:b/>
          <w:sz w:val="32"/>
          <w:szCs w:val="32"/>
        </w:rPr>
        <w:t>IOS App</w:t>
      </w:r>
    </w:p>
    <w:p w14:paraId="3D134E4A" w14:textId="77777777" w:rsidR="00B064DA" w:rsidRPr="00B064DA" w:rsidRDefault="00B064DA" w:rsidP="00B064DA">
      <w:pPr>
        <w:jc w:val="both"/>
        <w:rPr>
          <w:rFonts w:ascii="Cambria" w:hAnsi="Cambria"/>
          <w:sz w:val="28"/>
          <w:szCs w:val="24"/>
        </w:rPr>
      </w:pPr>
      <w:r w:rsidRPr="00B064DA">
        <w:rPr>
          <w:rFonts w:ascii="Cambria" w:hAnsi="Cambria"/>
          <w:sz w:val="28"/>
          <w:szCs w:val="24"/>
        </w:rPr>
        <w:t>Developed for an app to book the university shuttle at a convenient slot</w:t>
      </w:r>
      <w:r>
        <w:rPr>
          <w:rFonts w:ascii="Cambria" w:hAnsi="Cambria"/>
          <w:sz w:val="28"/>
          <w:szCs w:val="24"/>
        </w:rPr>
        <w:t xml:space="preserve"> </w:t>
      </w:r>
      <w:r w:rsidRPr="00B064DA">
        <w:rPr>
          <w:rFonts w:ascii="Cambria" w:hAnsi="Cambria"/>
          <w:sz w:val="28"/>
          <w:szCs w:val="24"/>
        </w:rPr>
        <w:t>(if seats available), view bookings, cancel bookings.</w:t>
      </w:r>
    </w:p>
    <w:p w14:paraId="28AF4A52" w14:textId="77777777" w:rsidR="00B064DA" w:rsidRPr="00B064DA" w:rsidRDefault="00B064DA" w:rsidP="00B064DA">
      <w:pPr>
        <w:rPr>
          <w:rFonts w:ascii="Cambria" w:hAnsi="Cambria"/>
          <w:b/>
          <w:sz w:val="32"/>
          <w:szCs w:val="32"/>
        </w:rPr>
      </w:pPr>
      <w:r w:rsidRPr="00B064DA">
        <w:rPr>
          <w:rFonts w:ascii="Cambria" w:hAnsi="Cambria"/>
          <w:b/>
          <w:sz w:val="32"/>
          <w:szCs w:val="32"/>
        </w:rPr>
        <w:t>Application Design Features</w:t>
      </w:r>
    </w:p>
    <w:p w14:paraId="67C2F2AB" w14:textId="77777777" w:rsidR="009827F2" w:rsidRPr="00B064DA" w:rsidRDefault="00205186" w:rsidP="00B064DA">
      <w:pPr>
        <w:numPr>
          <w:ilvl w:val="0"/>
          <w:numId w:val="26"/>
        </w:numPr>
        <w:spacing w:before="0" w:after="0" w:line="240" w:lineRule="auto"/>
        <w:rPr>
          <w:rFonts w:ascii="Times New Roman" w:hAnsi="Times New Roman" w:cs="Times New Roman"/>
          <w:sz w:val="36"/>
          <w:szCs w:val="36"/>
        </w:rPr>
      </w:pPr>
      <w:r w:rsidRPr="00B064DA">
        <w:rPr>
          <w:rFonts w:ascii="Times New Roman" w:hAnsi="Times New Roman" w:cs="Times New Roman"/>
          <w:sz w:val="36"/>
          <w:szCs w:val="36"/>
        </w:rPr>
        <w:t>Database designed using MySQL</w:t>
      </w:r>
    </w:p>
    <w:p w14:paraId="3CE483E1" w14:textId="77777777" w:rsidR="009827F2" w:rsidRPr="00B064DA" w:rsidRDefault="00205186" w:rsidP="00B064DA">
      <w:pPr>
        <w:numPr>
          <w:ilvl w:val="0"/>
          <w:numId w:val="26"/>
        </w:numPr>
        <w:spacing w:before="0" w:after="0" w:line="240" w:lineRule="auto"/>
        <w:rPr>
          <w:rFonts w:ascii="Times New Roman" w:hAnsi="Times New Roman" w:cs="Times New Roman"/>
          <w:sz w:val="36"/>
          <w:szCs w:val="36"/>
        </w:rPr>
      </w:pPr>
      <w:r w:rsidRPr="00B064DA">
        <w:rPr>
          <w:rFonts w:ascii="Times New Roman" w:hAnsi="Times New Roman" w:cs="Times New Roman"/>
          <w:sz w:val="36"/>
          <w:szCs w:val="36"/>
        </w:rPr>
        <w:t>Apache Tomcat used as local server</w:t>
      </w:r>
    </w:p>
    <w:p w14:paraId="25A42EF3" w14:textId="77777777" w:rsidR="009827F2" w:rsidRPr="00B064DA" w:rsidRDefault="00205186" w:rsidP="00B064DA">
      <w:pPr>
        <w:numPr>
          <w:ilvl w:val="0"/>
          <w:numId w:val="26"/>
        </w:numPr>
        <w:spacing w:before="0" w:after="0" w:line="240" w:lineRule="auto"/>
        <w:rPr>
          <w:rFonts w:ascii="Times New Roman" w:hAnsi="Times New Roman" w:cs="Times New Roman"/>
          <w:sz w:val="36"/>
          <w:szCs w:val="36"/>
        </w:rPr>
      </w:pPr>
      <w:r w:rsidRPr="00B064DA">
        <w:rPr>
          <w:rFonts w:ascii="Times New Roman" w:hAnsi="Times New Roman" w:cs="Times New Roman"/>
          <w:sz w:val="36"/>
          <w:szCs w:val="36"/>
        </w:rPr>
        <w:t xml:space="preserve">IOS App designed using </w:t>
      </w:r>
      <w:proofErr w:type="spellStart"/>
      <w:r w:rsidRPr="00B064DA">
        <w:rPr>
          <w:rFonts w:ascii="Times New Roman" w:hAnsi="Times New Roman" w:cs="Times New Roman"/>
          <w:sz w:val="36"/>
          <w:szCs w:val="36"/>
        </w:rPr>
        <w:t>Xcode</w:t>
      </w:r>
      <w:proofErr w:type="spellEnd"/>
    </w:p>
    <w:p w14:paraId="26A9DC72" w14:textId="77777777" w:rsidR="009827F2" w:rsidRPr="00B064DA" w:rsidRDefault="00205186" w:rsidP="00B064DA">
      <w:pPr>
        <w:numPr>
          <w:ilvl w:val="0"/>
          <w:numId w:val="26"/>
        </w:numPr>
        <w:spacing w:before="0" w:after="0" w:line="240" w:lineRule="auto"/>
        <w:rPr>
          <w:rFonts w:ascii="Times New Roman" w:hAnsi="Times New Roman" w:cs="Times New Roman"/>
          <w:sz w:val="36"/>
          <w:szCs w:val="36"/>
        </w:rPr>
      </w:pPr>
      <w:r w:rsidRPr="00B064DA">
        <w:rPr>
          <w:rFonts w:ascii="Times New Roman" w:hAnsi="Times New Roman" w:cs="Times New Roman"/>
          <w:sz w:val="36"/>
          <w:szCs w:val="36"/>
        </w:rPr>
        <w:t>Java at the backend for server side development</w:t>
      </w:r>
    </w:p>
    <w:p w14:paraId="5D7AD5C8" w14:textId="77777777" w:rsidR="00B064DA" w:rsidRDefault="00B064DA" w:rsidP="00B064DA">
      <w:pPr>
        <w:rPr>
          <w:rFonts w:ascii="Times New Roman" w:hAnsi="Times New Roman" w:cs="Times New Roman"/>
          <w:sz w:val="40"/>
          <w:szCs w:val="40"/>
        </w:rPr>
      </w:pPr>
    </w:p>
    <w:p w14:paraId="4C6847BA" w14:textId="77777777" w:rsidR="00B064DA" w:rsidRDefault="00B064DA" w:rsidP="00B064DA">
      <w:pPr>
        <w:rPr>
          <w:rFonts w:ascii="Cambria" w:hAnsi="Cambria"/>
          <w:b/>
          <w:sz w:val="32"/>
          <w:szCs w:val="32"/>
        </w:rPr>
      </w:pPr>
    </w:p>
    <w:p w14:paraId="57947DE4" w14:textId="77777777" w:rsidR="00B064DA" w:rsidRDefault="00B064DA" w:rsidP="00B064DA">
      <w:pPr>
        <w:rPr>
          <w:rFonts w:ascii="Cambria" w:hAnsi="Cambria"/>
          <w:b/>
          <w:sz w:val="32"/>
          <w:szCs w:val="32"/>
        </w:rPr>
      </w:pPr>
    </w:p>
    <w:p w14:paraId="76AE6D11" w14:textId="77777777" w:rsidR="00B064DA" w:rsidRDefault="00B064DA" w:rsidP="00B064DA">
      <w:pPr>
        <w:rPr>
          <w:rFonts w:ascii="Cambria" w:hAnsi="Cambria"/>
          <w:b/>
          <w:sz w:val="32"/>
          <w:szCs w:val="32"/>
        </w:rPr>
      </w:pPr>
    </w:p>
    <w:p w14:paraId="1C9B0BD4" w14:textId="77777777" w:rsidR="00B064DA" w:rsidRPr="00B064DA" w:rsidRDefault="00B064DA" w:rsidP="00B064DA">
      <w:pPr>
        <w:rPr>
          <w:rFonts w:ascii="Cambria" w:hAnsi="Cambria"/>
          <w:b/>
          <w:sz w:val="32"/>
          <w:szCs w:val="32"/>
        </w:rPr>
      </w:pPr>
      <w:r w:rsidRPr="00B064DA">
        <w:rPr>
          <w:rFonts w:ascii="Cambria" w:hAnsi="Cambria"/>
          <w:b/>
          <w:sz w:val="32"/>
          <w:szCs w:val="32"/>
        </w:rPr>
        <w:lastRenderedPageBreak/>
        <w:t>Database Design</w:t>
      </w:r>
      <w:r>
        <w:rPr>
          <w:rFonts w:ascii="Cambria" w:hAnsi="Cambria"/>
          <w:b/>
          <w:noProof/>
          <w:sz w:val="32"/>
          <w:szCs w:val="32"/>
          <w:lang w:eastAsia="en-US"/>
        </w:rPr>
        <w:drawing>
          <wp:inline distT="0" distB="0" distL="0" distR="0" wp14:anchorId="6D51B135" wp14:editId="72082979">
            <wp:extent cx="5486400" cy="453580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fetyFirstMod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982A" w14:textId="77777777" w:rsidR="00B064DA" w:rsidRDefault="00B064DA" w:rsidP="00B064DA">
      <w:pPr>
        <w:rPr>
          <w:rFonts w:ascii="Times New Roman" w:hAnsi="Times New Roman" w:cs="Times New Roman"/>
          <w:b/>
          <w:sz w:val="40"/>
          <w:szCs w:val="40"/>
        </w:rPr>
      </w:pPr>
    </w:p>
    <w:p w14:paraId="3AD7360F" w14:textId="77777777" w:rsidR="00B064DA" w:rsidRDefault="00B064DA" w:rsidP="00B064DA">
      <w:pPr>
        <w:rPr>
          <w:rFonts w:ascii="Times New Roman" w:hAnsi="Times New Roman" w:cs="Times New Roman"/>
          <w:b/>
          <w:sz w:val="40"/>
          <w:szCs w:val="40"/>
        </w:rPr>
      </w:pPr>
    </w:p>
    <w:p w14:paraId="6D41BD22" w14:textId="77777777" w:rsidR="00B064DA" w:rsidRPr="008E4D3A" w:rsidRDefault="00B064DA" w:rsidP="00B064DA">
      <w:pPr>
        <w:rPr>
          <w:rFonts w:ascii="Times New Roman" w:hAnsi="Times New Roman" w:cs="Times New Roman"/>
          <w:sz w:val="40"/>
          <w:szCs w:val="40"/>
        </w:rPr>
      </w:pPr>
    </w:p>
    <w:p w14:paraId="0E01B079" w14:textId="77777777" w:rsidR="00B064DA" w:rsidRDefault="00B064DA" w:rsidP="00B064DA">
      <w:pPr>
        <w:rPr>
          <w:sz w:val="36"/>
          <w:szCs w:val="36"/>
        </w:rPr>
      </w:pPr>
    </w:p>
    <w:p w14:paraId="71DBD3D1" w14:textId="77777777" w:rsidR="00B064DA" w:rsidRDefault="00B064DA" w:rsidP="00B064DA">
      <w:pPr>
        <w:rPr>
          <w:sz w:val="36"/>
          <w:szCs w:val="36"/>
        </w:rPr>
      </w:pPr>
    </w:p>
    <w:p w14:paraId="1959EC2B" w14:textId="77777777" w:rsidR="00B064DA" w:rsidRDefault="00B064DA" w:rsidP="00B064DA">
      <w:pPr>
        <w:rPr>
          <w:sz w:val="36"/>
          <w:szCs w:val="36"/>
        </w:rPr>
      </w:pPr>
    </w:p>
    <w:p w14:paraId="29C5EF2F" w14:textId="77777777" w:rsidR="00B064DA" w:rsidRDefault="00B064DA" w:rsidP="00B064DA">
      <w:pPr>
        <w:rPr>
          <w:sz w:val="36"/>
          <w:szCs w:val="36"/>
        </w:rPr>
      </w:pPr>
    </w:p>
    <w:p w14:paraId="2975B571" w14:textId="77777777" w:rsidR="00B064DA" w:rsidRPr="00B064DA" w:rsidRDefault="00B064DA" w:rsidP="00B064DA">
      <w:pPr>
        <w:rPr>
          <w:rFonts w:ascii="Cambria" w:hAnsi="Cambria"/>
          <w:b/>
          <w:sz w:val="32"/>
          <w:szCs w:val="32"/>
        </w:rPr>
      </w:pPr>
      <w:r w:rsidRPr="00B064DA">
        <w:rPr>
          <w:rFonts w:ascii="Cambria" w:hAnsi="Cambria"/>
          <w:b/>
          <w:sz w:val="32"/>
          <w:szCs w:val="32"/>
        </w:rPr>
        <w:lastRenderedPageBreak/>
        <w:t>Functionality</w:t>
      </w:r>
    </w:p>
    <w:p w14:paraId="23BE81F3" w14:textId="77777777" w:rsidR="009827F2" w:rsidRPr="0069191E" w:rsidRDefault="00205186" w:rsidP="0069191E">
      <w:pPr>
        <w:numPr>
          <w:ilvl w:val="0"/>
          <w:numId w:val="27"/>
        </w:numPr>
        <w:spacing w:before="0" w:after="0" w:line="240" w:lineRule="auto"/>
        <w:jc w:val="both"/>
        <w:rPr>
          <w:rFonts w:ascii="Cambria" w:hAnsi="Cambria" w:cs="Times New Roman"/>
          <w:sz w:val="36"/>
          <w:szCs w:val="36"/>
        </w:rPr>
      </w:pPr>
      <w:r w:rsidRPr="0069191E">
        <w:rPr>
          <w:rFonts w:ascii="Cambria" w:hAnsi="Cambria" w:cs="Times New Roman"/>
          <w:sz w:val="36"/>
          <w:szCs w:val="36"/>
        </w:rPr>
        <w:t>Real time utility application for booking the University shuttle in order to avoid wait times by students</w:t>
      </w:r>
    </w:p>
    <w:p w14:paraId="5E8C0F35" w14:textId="77777777" w:rsidR="009827F2" w:rsidRPr="0069191E" w:rsidRDefault="00205186" w:rsidP="0069191E">
      <w:pPr>
        <w:numPr>
          <w:ilvl w:val="0"/>
          <w:numId w:val="27"/>
        </w:numPr>
        <w:spacing w:before="0" w:after="0" w:line="240" w:lineRule="auto"/>
        <w:jc w:val="both"/>
        <w:rPr>
          <w:rFonts w:ascii="Cambria" w:hAnsi="Cambria" w:cs="Times New Roman"/>
          <w:sz w:val="36"/>
          <w:szCs w:val="36"/>
        </w:rPr>
      </w:pPr>
      <w:r w:rsidRPr="0069191E">
        <w:rPr>
          <w:rFonts w:ascii="Cambria" w:hAnsi="Cambria" w:cs="Times New Roman"/>
          <w:sz w:val="36"/>
          <w:szCs w:val="36"/>
        </w:rPr>
        <w:t xml:space="preserve">Application has 3 </w:t>
      </w:r>
      <w:proofErr w:type="gramStart"/>
      <w:r w:rsidRPr="0069191E">
        <w:rPr>
          <w:rFonts w:ascii="Cambria" w:hAnsi="Cambria" w:cs="Times New Roman"/>
          <w:sz w:val="36"/>
          <w:szCs w:val="36"/>
        </w:rPr>
        <w:t>roles :</w:t>
      </w:r>
      <w:proofErr w:type="gramEnd"/>
      <w:r w:rsidRPr="0069191E">
        <w:rPr>
          <w:rFonts w:ascii="Cambria" w:hAnsi="Cambria" w:cs="Times New Roman"/>
          <w:sz w:val="36"/>
          <w:szCs w:val="36"/>
        </w:rPr>
        <w:t xml:space="preserve"> Admin, Student &amp; Vehicle</w:t>
      </w:r>
    </w:p>
    <w:p w14:paraId="3E304C7B" w14:textId="77777777" w:rsidR="009827F2" w:rsidRPr="0069191E" w:rsidRDefault="00205186" w:rsidP="0069191E">
      <w:pPr>
        <w:numPr>
          <w:ilvl w:val="0"/>
          <w:numId w:val="27"/>
        </w:numPr>
        <w:spacing w:before="0" w:after="0" w:line="240" w:lineRule="auto"/>
        <w:jc w:val="both"/>
        <w:rPr>
          <w:rFonts w:ascii="Cambria" w:hAnsi="Cambria" w:cs="Times New Roman"/>
          <w:sz w:val="36"/>
          <w:szCs w:val="36"/>
        </w:rPr>
      </w:pPr>
      <w:r w:rsidRPr="0069191E">
        <w:rPr>
          <w:rFonts w:ascii="Cambria" w:hAnsi="Cambria" w:cs="Times New Roman"/>
          <w:sz w:val="36"/>
          <w:szCs w:val="36"/>
        </w:rPr>
        <w:t>Parsed JSON data sent to the server and received from server</w:t>
      </w:r>
    </w:p>
    <w:p w14:paraId="5DF2D78F" w14:textId="3FE2BD92" w:rsidR="009827F2" w:rsidRPr="0069191E" w:rsidRDefault="00205186" w:rsidP="0069191E">
      <w:pPr>
        <w:numPr>
          <w:ilvl w:val="0"/>
          <w:numId w:val="27"/>
        </w:numPr>
        <w:spacing w:before="0" w:after="0" w:line="240" w:lineRule="auto"/>
        <w:jc w:val="both"/>
        <w:rPr>
          <w:rFonts w:ascii="Cambria" w:hAnsi="Cambria" w:cs="Times New Roman"/>
          <w:sz w:val="36"/>
          <w:szCs w:val="36"/>
        </w:rPr>
      </w:pPr>
      <w:r w:rsidRPr="0069191E">
        <w:rPr>
          <w:rFonts w:ascii="Cambria" w:hAnsi="Cambria" w:cs="Times New Roman"/>
          <w:sz w:val="36"/>
          <w:szCs w:val="36"/>
        </w:rPr>
        <w:t xml:space="preserve">Used Core Image Filter to generate </w:t>
      </w:r>
      <w:r w:rsidR="00864A22">
        <w:rPr>
          <w:rFonts w:ascii="Cambria" w:hAnsi="Cambria" w:cs="Times New Roman"/>
          <w:sz w:val="36"/>
          <w:szCs w:val="36"/>
        </w:rPr>
        <w:t xml:space="preserve">QR </w:t>
      </w:r>
      <w:r w:rsidRPr="0069191E">
        <w:rPr>
          <w:rFonts w:ascii="Cambria" w:hAnsi="Cambria" w:cs="Times New Roman"/>
          <w:sz w:val="36"/>
          <w:szCs w:val="36"/>
        </w:rPr>
        <w:t xml:space="preserve">code from </w:t>
      </w:r>
      <w:proofErr w:type="spellStart"/>
      <w:r w:rsidRPr="0069191E">
        <w:rPr>
          <w:rFonts w:ascii="Cambria" w:hAnsi="Cambria" w:cs="Times New Roman"/>
          <w:sz w:val="36"/>
          <w:szCs w:val="36"/>
        </w:rPr>
        <w:t>NSString</w:t>
      </w:r>
      <w:proofErr w:type="spellEnd"/>
    </w:p>
    <w:p w14:paraId="484470BA" w14:textId="77777777" w:rsidR="009827F2" w:rsidRPr="0069191E" w:rsidRDefault="00205186" w:rsidP="0069191E">
      <w:pPr>
        <w:numPr>
          <w:ilvl w:val="0"/>
          <w:numId w:val="27"/>
        </w:numPr>
        <w:spacing w:before="0" w:after="0" w:line="240" w:lineRule="auto"/>
        <w:jc w:val="both"/>
        <w:rPr>
          <w:rFonts w:ascii="Cambria" w:hAnsi="Cambria" w:cs="Times New Roman"/>
          <w:sz w:val="36"/>
          <w:szCs w:val="36"/>
        </w:rPr>
      </w:pPr>
      <w:r w:rsidRPr="0069191E">
        <w:rPr>
          <w:rFonts w:ascii="Cambria" w:hAnsi="Cambria" w:cs="Times New Roman"/>
          <w:sz w:val="36"/>
          <w:szCs w:val="36"/>
        </w:rPr>
        <w:t>Used AV Foundation framework to implement bar code scanner</w:t>
      </w:r>
    </w:p>
    <w:p w14:paraId="04A55901" w14:textId="77777777" w:rsidR="009827F2" w:rsidRPr="0069191E" w:rsidRDefault="00205186" w:rsidP="0069191E">
      <w:pPr>
        <w:numPr>
          <w:ilvl w:val="0"/>
          <w:numId w:val="27"/>
        </w:numPr>
        <w:spacing w:before="0" w:after="0" w:line="240" w:lineRule="auto"/>
        <w:jc w:val="both"/>
        <w:rPr>
          <w:rFonts w:ascii="Cambria" w:hAnsi="Cambria" w:cs="Times New Roman"/>
          <w:sz w:val="36"/>
          <w:szCs w:val="36"/>
        </w:rPr>
      </w:pPr>
      <w:r w:rsidRPr="0069191E">
        <w:rPr>
          <w:rFonts w:ascii="Cambria" w:hAnsi="Cambria" w:cs="Times New Roman"/>
          <w:sz w:val="36"/>
          <w:szCs w:val="36"/>
        </w:rPr>
        <w:t>Implemented calling functionality from the app</w:t>
      </w:r>
    </w:p>
    <w:p w14:paraId="56542F23" w14:textId="77777777" w:rsidR="00B064DA" w:rsidRDefault="00B064DA" w:rsidP="00B064DA">
      <w:pPr>
        <w:rPr>
          <w:rFonts w:ascii="Cambria" w:hAnsi="Cambria"/>
          <w:sz w:val="28"/>
          <w:szCs w:val="24"/>
        </w:rPr>
      </w:pPr>
    </w:p>
    <w:p w14:paraId="76A13F42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2304B63F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06D05EB0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02CD4A93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18B2AB91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196C9C11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76AC001B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3F8CF409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1D7ACA39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0AACB517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1EABF8AB" w14:textId="77777777" w:rsidR="00D11A0B" w:rsidRDefault="00D11A0B" w:rsidP="00B064DA">
      <w:pPr>
        <w:rPr>
          <w:rFonts w:ascii="Cambria" w:hAnsi="Cambria"/>
          <w:b/>
          <w:sz w:val="32"/>
          <w:szCs w:val="32"/>
        </w:rPr>
      </w:pPr>
    </w:p>
    <w:p w14:paraId="466F6C45" w14:textId="77777777" w:rsidR="00D11A0B" w:rsidRPr="0069191E" w:rsidRDefault="00D11A0B" w:rsidP="00B064DA">
      <w:pPr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sz w:val="32"/>
          <w:szCs w:val="32"/>
        </w:rPr>
        <w:lastRenderedPageBreak/>
        <w:t>Application Workflow</w:t>
      </w:r>
      <w:r w:rsidRPr="00D11A0B">
        <w:rPr>
          <w:rFonts w:ascii="Cambria" w:hAnsi="Cambria"/>
          <w:noProof/>
          <w:sz w:val="28"/>
          <w:szCs w:val="24"/>
          <w:lang w:eastAsia="en-US"/>
        </w:rPr>
        <w:t xml:space="preserve"> </w:t>
      </w:r>
      <w:r>
        <w:rPr>
          <w:rFonts w:ascii="Cambria" w:hAnsi="Cambria"/>
          <w:noProof/>
          <w:sz w:val="28"/>
          <w:szCs w:val="24"/>
          <w:lang w:eastAsia="en-US"/>
        </w:rPr>
        <w:drawing>
          <wp:inline distT="0" distB="0" distL="0" distR="0" wp14:anchorId="3E2C0476" wp14:editId="39B4064C">
            <wp:extent cx="4054504" cy="7211964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or Screen Shot Apr 29, 2017, 06.54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60" cy="72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5D9B" w14:textId="77777777" w:rsidR="0054627B" w:rsidRDefault="0054627B" w:rsidP="00051B63">
      <w:pPr>
        <w:jc w:val="both"/>
        <w:rPr>
          <w:rFonts w:ascii="Cambria" w:hAnsi="Cambria"/>
          <w:sz w:val="28"/>
          <w:szCs w:val="24"/>
        </w:rPr>
      </w:pPr>
    </w:p>
    <w:p w14:paraId="4C8ABE0D" w14:textId="77777777" w:rsidR="0054627B" w:rsidRDefault="0054627B" w:rsidP="00051B63">
      <w:pPr>
        <w:jc w:val="both"/>
        <w:rPr>
          <w:rFonts w:ascii="Cambria" w:hAnsi="Cambria"/>
          <w:sz w:val="28"/>
          <w:szCs w:val="24"/>
        </w:rPr>
      </w:pPr>
    </w:p>
    <w:p w14:paraId="27B974C2" w14:textId="77777777" w:rsidR="00051B63" w:rsidRDefault="00051B63" w:rsidP="00051B63">
      <w:pPr>
        <w:jc w:val="both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lastRenderedPageBreak/>
        <w:t xml:space="preserve">The application has 2 sign up options </w:t>
      </w:r>
    </w:p>
    <w:p w14:paraId="10C0ED54" w14:textId="77777777" w:rsidR="00051B63" w:rsidRDefault="00051B63" w:rsidP="00051B63">
      <w:pPr>
        <w:jc w:val="both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drawing>
          <wp:inline distT="0" distB="0" distL="0" distR="0" wp14:anchorId="2EBA5682" wp14:editId="3D957EB0">
            <wp:extent cx="3085835" cy="5488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mulator Screen Shot Apr 29, 2017, 07.01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782" cy="54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617E" w14:textId="77777777" w:rsidR="00051B63" w:rsidRDefault="00051B63" w:rsidP="00051B63">
      <w:pPr>
        <w:jc w:val="both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2B29E807" wp14:editId="01B70FF7">
            <wp:extent cx="3021576" cy="5374640"/>
            <wp:effectExtent l="0" t="0" r="127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ulator Screen Shot Apr 29, 2017, 07.01.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686" cy="53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FE89" w14:textId="77777777" w:rsidR="00051B63" w:rsidRDefault="00051B63" w:rsidP="00051B63">
      <w:pPr>
        <w:jc w:val="both"/>
        <w:rPr>
          <w:rFonts w:ascii="Cambria" w:hAnsi="Cambria"/>
          <w:sz w:val="28"/>
          <w:szCs w:val="24"/>
        </w:rPr>
      </w:pPr>
    </w:p>
    <w:p w14:paraId="393E867E" w14:textId="77777777" w:rsidR="00051B63" w:rsidRPr="0069191E" w:rsidRDefault="00051B63" w:rsidP="00051B63">
      <w:pPr>
        <w:jc w:val="both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66EC2BC7" wp14:editId="0D586237">
            <wp:extent cx="3254404" cy="578878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or Screen Shot Apr 29, 2017, 07.01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6" cy="57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7D17" w14:textId="77777777" w:rsidR="00D11A0B" w:rsidRDefault="00D11A0B" w:rsidP="00051B63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0A60B606" w14:textId="77777777" w:rsidR="00B064DA" w:rsidRDefault="00B064DA" w:rsidP="0069191E">
      <w:pPr>
        <w:numPr>
          <w:ilvl w:val="0"/>
          <w:numId w:val="22"/>
        </w:numPr>
        <w:spacing w:before="0" w:line="276" w:lineRule="auto"/>
        <w:rPr>
          <w:rFonts w:ascii="Cambria" w:hAnsi="Cambria"/>
          <w:sz w:val="28"/>
          <w:szCs w:val="24"/>
        </w:rPr>
      </w:pPr>
      <w:r w:rsidRPr="002211CE">
        <w:rPr>
          <w:rFonts w:ascii="Cambria" w:hAnsi="Cambria"/>
          <w:sz w:val="28"/>
          <w:szCs w:val="24"/>
        </w:rPr>
        <w:t xml:space="preserve">There </w:t>
      </w:r>
      <w:r w:rsidR="0069191E">
        <w:rPr>
          <w:rFonts w:ascii="Cambria" w:hAnsi="Cambria"/>
          <w:sz w:val="28"/>
          <w:szCs w:val="24"/>
        </w:rPr>
        <w:t>ar</w:t>
      </w:r>
      <w:r w:rsidRPr="002211CE">
        <w:rPr>
          <w:rFonts w:ascii="Cambria" w:hAnsi="Cambria"/>
          <w:sz w:val="28"/>
          <w:szCs w:val="24"/>
        </w:rPr>
        <w:t xml:space="preserve">e separate </w:t>
      </w:r>
      <w:r w:rsidR="0069191E">
        <w:rPr>
          <w:rFonts w:ascii="Cambria" w:hAnsi="Cambria"/>
          <w:sz w:val="28"/>
          <w:szCs w:val="24"/>
        </w:rPr>
        <w:t>roles</w:t>
      </w:r>
      <w:r w:rsidRPr="002211CE">
        <w:rPr>
          <w:rFonts w:ascii="Cambria" w:hAnsi="Cambria"/>
          <w:sz w:val="28"/>
          <w:szCs w:val="24"/>
        </w:rPr>
        <w:t xml:space="preserve"> for the </w:t>
      </w:r>
      <w:r w:rsidR="0069191E">
        <w:rPr>
          <w:rFonts w:ascii="Cambria" w:hAnsi="Cambria"/>
          <w:sz w:val="28"/>
          <w:szCs w:val="24"/>
        </w:rPr>
        <w:t xml:space="preserve">admin, </w:t>
      </w:r>
      <w:r w:rsidRPr="002211CE">
        <w:rPr>
          <w:rFonts w:ascii="Cambria" w:hAnsi="Cambria"/>
          <w:sz w:val="28"/>
          <w:szCs w:val="24"/>
        </w:rPr>
        <w:t>students as well as shuttle drivers.</w:t>
      </w:r>
    </w:p>
    <w:p w14:paraId="3B33AF6A" w14:textId="77777777" w:rsidR="0069191E" w:rsidRDefault="0069191E" w:rsidP="0069191E">
      <w:pPr>
        <w:numPr>
          <w:ilvl w:val="0"/>
          <w:numId w:val="22"/>
        </w:numPr>
        <w:spacing w:before="0" w:line="276" w:lineRule="auto"/>
        <w:rPr>
          <w:rFonts w:ascii="Cambria" w:hAnsi="Cambria"/>
          <w:sz w:val="28"/>
          <w:szCs w:val="24"/>
        </w:rPr>
      </w:pPr>
      <w:r w:rsidRPr="002211CE">
        <w:rPr>
          <w:rFonts w:ascii="Cambria" w:hAnsi="Cambria"/>
          <w:sz w:val="28"/>
          <w:szCs w:val="24"/>
        </w:rPr>
        <w:t xml:space="preserve">There </w:t>
      </w:r>
      <w:r>
        <w:rPr>
          <w:rFonts w:ascii="Cambria" w:hAnsi="Cambria"/>
          <w:sz w:val="28"/>
          <w:szCs w:val="24"/>
        </w:rPr>
        <w:t>ar</w:t>
      </w:r>
      <w:r w:rsidRPr="002211CE">
        <w:rPr>
          <w:rFonts w:ascii="Cambria" w:hAnsi="Cambria"/>
          <w:sz w:val="28"/>
          <w:szCs w:val="24"/>
        </w:rPr>
        <w:t xml:space="preserve">e separate logins for the </w:t>
      </w:r>
      <w:r>
        <w:rPr>
          <w:rFonts w:ascii="Cambria" w:hAnsi="Cambria"/>
          <w:sz w:val="28"/>
          <w:szCs w:val="24"/>
        </w:rPr>
        <w:t xml:space="preserve">admin, </w:t>
      </w:r>
      <w:r w:rsidRPr="002211CE">
        <w:rPr>
          <w:rFonts w:ascii="Cambria" w:hAnsi="Cambria"/>
          <w:sz w:val="28"/>
          <w:szCs w:val="24"/>
        </w:rPr>
        <w:t>students as well as shuttle drivers</w:t>
      </w:r>
      <w:r>
        <w:rPr>
          <w:rFonts w:ascii="Cambria" w:hAnsi="Cambria"/>
          <w:sz w:val="28"/>
          <w:szCs w:val="24"/>
        </w:rPr>
        <w:t>.</w:t>
      </w:r>
    </w:p>
    <w:p w14:paraId="01A9E227" w14:textId="77777777" w:rsidR="0054627B" w:rsidRDefault="0054627B" w:rsidP="0054627B">
      <w:pPr>
        <w:spacing w:before="0" w:line="276" w:lineRule="auto"/>
        <w:rPr>
          <w:rFonts w:ascii="Cambria" w:hAnsi="Cambria"/>
          <w:sz w:val="28"/>
          <w:szCs w:val="24"/>
        </w:rPr>
      </w:pPr>
    </w:p>
    <w:p w14:paraId="6D559515" w14:textId="77777777" w:rsidR="0054627B" w:rsidRDefault="0054627B" w:rsidP="0054627B">
      <w:pPr>
        <w:spacing w:before="0" w:line="276" w:lineRule="auto"/>
        <w:rPr>
          <w:rFonts w:ascii="Cambria" w:hAnsi="Cambria"/>
          <w:sz w:val="28"/>
          <w:szCs w:val="24"/>
        </w:rPr>
      </w:pPr>
    </w:p>
    <w:p w14:paraId="48DD47EE" w14:textId="77777777" w:rsidR="00D11A0B" w:rsidRPr="00D11A0B" w:rsidRDefault="00D11A0B" w:rsidP="00D11A0B">
      <w:pPr>
        <w:pStyle w:val="ListParagraph"/>
        <w:numPr>
          <w:ilvl w:val="0"/>
          <w:numId w:val="28"/>
        </w:numPr>
        <w:spacing w:before="0" w:line="276" w:lineRule="auto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lastRenderedPageBreak/>
        <w:t>Admin post login screen</w:t>
      </w:r>
    </w:p>
    <w:p w14:paraId="6C1D47CE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drawing>
          <wp:inline distT="0" distB="0" distL="0" distR="0" wp14:anchorId="4A626CDF" wp14:editId="3CF789FE">
            <wp:extent cx="3407127" cy="60604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or Screen Shot Apr 29, 2017, 06.56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05" cy="60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9B94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07453933" w14:textId="77777777" w:rsidR="0054627B" w:rsidRDefault="0054627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05B00E35" w14:textId="77777777" w:rsidR="0054627B" w:rsidRDefault="0054627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4E1DAEF7" w14:textId="77777777" w:rsidR="0054627B" w:rsidRDefault="0054627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74554C69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lastRenderedPageBreak/>
        <w:t>-Student Login Screen</w:t>
      </w:r>
    </w:p>
    <w:p w14:paraId="07615B93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t>1. User can see the personal information and a bar code generated using NUID</w:t>
      </w:r>
    </w:p>
    <w:p w14:paraId="3D02BA98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drawing>
          <wp:inline distT="0" distB="0" distL="0" distR="0" wp14:anchorId="7F75AD16" wp14:editId="607E20B2">
            <wp:extent cx="3274277" cy="582413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or Screen Shot Apr 29, 2017, 06.58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55" cy="58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28CB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6FD2C9D6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t>A user can check the availability of schedules by selecting o=values from the picker and book the cab if available.</w:t>
      </w:r>
    </w:p>
    <w:p w14:paraId="04960BA2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0B49071E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61B948AB" wp14:editId="1C25B991">
            <wp:extent cx="3278610" cy="58318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Apr 29, 2017, 06.58.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64" cy="58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C565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7E7B6FB5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6E4CA34D" wp14:editId="0D21A096">
            <wp:extent cx="3471386" cy="61747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ulator Screen Shot Apr 29, 2017, 07.00.3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887" cy="61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5F8C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t>User’s booking list of cab gets updated after adding a new booking</w:t>
      </w:r>
    </w:p>
    <w:p w14:paraId="2B53742C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3B9C8E8E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0015BDDF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5D21D725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76479D0D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3460F7CE" w14:textId="77777777" w:rsidR="00D11A0B" w:rsidRDefault="00D11A0B" w:rsidP="00D11A0B">
      <w:pPr>
        <w:spacing w:before="0" w:line="276" w:lineRule="auto"/>
        <w:rPr>
          <w:rFonts w:ascii="Cambria" w:hAnsi="Cambria"/>
          <w:sz w:val="28"/>
          <w:szCs w:val="24"/>
        </w:rPr>
      </w:pPr>
    </w:p>
    <w:p w14:paraId="070F6BE3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t>View Details</w:t>
      </w:r>
    </w:p>
    <w:p w14:paraId="75AA92F7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drawing>
          <wp:inline distT="0" distB="0" distL="0" distR="0" wp14:anchorId="5E1A4546" wp14:editId="30E083C5">
            <wp:extent cx="3407127" cy="60604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mulator Screen Shot Apr 29, 2017, 07.00.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54" cy="60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1414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287010F8" w14:textId="77777777" w:rsidR="009C707A" w:rsidRPr="0069191E" w:rsidRDefault="009C707A" w:rsidP="009C707A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6E47BB6E" w14:textId="77777777" w:rsidR="0069191E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302BE147" wp14:editId="1E6E29ED">
            <wp:extent cx="3134966" cy="5576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mulator Screen Shot Apr 29, 2017, 07.00.4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590" cy="56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69A" w14:textId="77777777" w:rsidR="00745450" w:rsidRDefault="00745450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4D63C894" w14:textId="77777777" w:rsidR="00745450" w:rsidRPr="002211CE" w:rsidRDefault="00745450" w:rsidP="00745450">
      <w:pPr>
        <w:spacing w:before="0" w:line="276" w:lineRule="auto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lastRenderedPageBreak/>
        <w:t>User can also delete a booking</w:t>
      </w:r>
      <w:r>
        <w:rPr>
          <w:rFonts w:ascii="Cambria" w:hAnsi="Cambria"/>
          <w:sz w:val="28"/>
          <w:szCs w:val="24"/>
        </w:rPr>
        <w:br/>
      </w:r>
      <w:r>
        <w:rPr>
          <w:rFonts w:ascii="Cambria" w:hAnsi="Cambria"/>
          <w:noProof/>
          <w:sz w:val="28"/>
          <w:szCs w:val="24"/>
          <w:lang w:eastAsia="en-US"/>
        </w:rPr>
        <w:drawing>
          <wp:inline distT="0" distB="0" distL="0" distR="0" wp14:anchorId="5060598C" wp14:editId="1B583BFC">
            <wp:extent cx="3254404" cy="5788784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mulator Screen Shot Apr 29, 2017, 07.17.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325" cy="57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2C1" w14:textId="77777777" w:rsidR="00745450" w:rsidRPr="0069191E" w:rsidRDefault="00745450" w:rsidP="00745450">
      <w:pPr>
        <w:jc w:val="both"/>
        <w:rPr>
          <w:rFonts w:ascii="Cambria" w:hAnsi="Cambria"/>
          <w:sz w:val="28"/>
          <w:szCs w:val="24"/>
        </w:rPr>
      </w:pPr>
      <w:r w:rsidRPr="002211CE">
        <w:rPr>
          <w:rFonts w:ascii="Cambria" w:hAnsi="Cambria"/>
          <w:sz w:val="28"/>
          <w:szCs w:val="24"/>
        </w:rPr>
        <w:t xml:space="preserve"> </w:t>
      </w:r>
    </w:p>
    <w:p w14:paraId="6EFBCFE7" w14:textId="77777777" w:rsidR="00745450" w:rsidRDefault="00745450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63CE1DE8" w14:textId="77777777" w:rsidR="0054627B" w:rsidRDefault="0054627B" w:rsidP="0054627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755E47DC" w14:textId="77777777" w:rsidR="0054627B" w:rsidRDefault="0054627B" w:rsidP="0054627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3CF7C96B" w14:textId="77777777" w:rsidR="0054627B" w:rsidRDefault="0054627B" w:rsidP="0054627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50EE53C9" w14:textId="77777777" w:rsidR="0069191E" w:rsidRDefault="0069191E" w:rsidP="00B064DA">
      <w:pPr>
        <w:numPr>
          <w:ilvl w:val="0"/>
          <w:numId w:val="22"/>
        </w:numPr>
        <w:spacing w:before="0" w:line="276" w:lineRule="auto"/>
        <w:rPr>
          <w:rFonts w:ascii="Cambria" w:hAnsi="Cambria"/>
          <w:sz w:val="28"/>
          <w:szCs w:val="24"/>
        </w:rPr>
      </w:pPr>
      <w:r>
        <w:rPr>
          <w:rFonts w:ascii="Cambria" w:hAnsi="Cambria"/>
          <w:sz w:val="28"/>
          <w:szCs w:val="24"/>
        </w:rPr>
        <w:lastRenderedPageBreak/>
        <w:t>Vehicle login can see the list of riders and also apply fine is a rider did not turn up for cab.</w:t>
      </w:r>
    </w:p>
    <w:p w14:paraId="6211245A" w14:textId="77777777" w:rsidR="00D11A0B" w:rsidRDefault="00D11A0B" w:rsidP="00D11A0B">
      <w:pPr>
        <w:spacing w:before="0" w:line="276" w:lineRule="auto"/>
        <w:ind w:left="720"/>
        <w:rPr>
          <w:rFonts w:ascii="Cambria" w:hAnsi="Cambria"/>
          <w:sz w:val="28"/>
          <w:szCs w:val="24"/>
        </w:rPr>
      </w:pPr>
    </w:p>
    <w:p w14:paraId="46AC84D6" w14:textId="77777777" w:rsidR="0069191E" w:rsidRDefault="00D11A0B" w:rsidP="0069191E">
      <w:pPr>
        <w:spacing w:before="0" w:line="276" w:lineRule="auto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drawing>
          <wp:inline distT="0" distB="0" distL="0" distR="0" wp14:anchorId="034B275E" wp14:editId="7531F273">
            <wp:extent cx="3021576" cy="5374640"/>
            <wp:effectExtent l="0" t="0" r="127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mulator Screen Shot Apr 29, 2017, 07.01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502" cy="53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CE0C" w14:textId="77777777" w:rsidR="00D11A0B" w:rsidRDefault="00D11A0B" w:rsidP="0069191E">
      <w:pPr>
        <w:spacing w:before="0" w:line="276" w:lineRule="auto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182F138D" wp14:editId="610DD6AC">
            <wp:extent cx="3021576" cy="5374640"/>
            <wp:effectExtent l="0" t="0" r="127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mulator Screen Shot Apr 29, 2017, 07.01.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84" cy="53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870F" w14:textId="77777777" w:rsidR="00D11A0B" w:rsidRDefault="00D11A0B" w:rsidP="0069191E">
      <w:pPr>
        <w:spacing w:before="0" w:line="276" w:lineRule="auto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6AF16524" wp14:editId="49C1FC0E">
            <wp:extent cx="3025804" cy="538216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mulator Screen Shot Apr 29, 2017, 07.01.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77" cy="53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F73" w14:textId="77777777" w:rsidR="00D11A0B" w:rsidRDefault="00D11A0B" w:rsidP="0069191E">
      <w:pPr>
        <w:spacing w:before="0" w:line="276" w:lineRule="auto"/>
        <w:rPr>
          <w:rFonts w:ascii="Cambria" w:hAnsi="Cambria"/>
          <w:sz w:val="28"/>
          <w:szCs w:val="24"/>
        </w:rPr>
      </w:pPr>
      <w:r>
        <w:rPr>
          <w:rFonts w:ascii="Cambria" w:hAnsi="Cambria"/>
          <w:noProof/>
          <w:sz w:val="28"/>
          <w:szCs w:val="24"/>
          <w:lang w:eastAsia="en-US"/>
        </w:rPr>
        <w:lastRenderedPageBreak/>
        <w:drawing>
          <wp:inline distT="0" distB="0" distL="0" distR="0" wp14:anchorId="31EF872B" wp14:editId="4D214D8B">
            <wp:extent cx="3150093" cy="56032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or Screen Shot Apr 29, 2017, 07.01.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259" cy="56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A04" w14:textId="77777777" w:rsidR="00074AB1" w:rsidRDefault="00074AB1" w:rsidP="0069191E">
      <w:pPr>
        <w:spacing w:before="0" w:line="276" w:lineRule="auto"/>
        <w:rPr>
          <w:rFonts w:ascii="Cambria" w:hAnsi="Cambria"/>
          <w:sz w:val="28"/>
          <w:szCs w:val="24"/>
        </w:rPr>
      </w:pPr>
      <w:bookmarkStart w:id="5" w:name="_GoBack"/>
      <w:bookmarkEnd w:id="5"/>
    </w:p>
    <w:sectPr w:rsidR="00074AB1">
      <w:footerReference w:type="default" r:id="rId25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06BED6" w14:textId="77777777" w:rsidR="00F57963" w:rsidRDefault="00F57963">
      <w:pPr>
        <w:spacing w:before="0" w:after="0" w:line="240" w:lineRule="auto"/>
      </w:pPr>
      <w:r>
        <w:separator/>
      </w:r>
    </w:p>
  </w:endnote>
  <w:endnote w:type="continuationSeparator" w:id="0">
    <w:p w14:paraId="5BB70082" w14:textId="77777777" w:rsidR="00F57963" w:rsidRDefault="00F5796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299A57" w14:textId="77777777"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54627B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B38CBB" w14:textId="77777777" w:rsidR="00F57963" w:rsidRDefault="00F57963">
      <w:pPr>
        <w:spacing w:before="0" w:after="0" w:line="240" w:lineRule="auto"/>
      </w:pPr>
      <w:r>
        <w:separator/>
      </w:r>
    </w:p>
  </w:footnote>
  <w:footnote w:type="continuationSeparator" w:id="0">
    <w:p w14:paraId="45D278E7" w14:textId="77777777" w:rsidR="00F57963" w:rsidRDefault="00F5796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88D2BEC"/>
    <w:multiLevelType w:val="hybridMultilevel"/>
    <w:tmpl w:val="299A4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09B5249D"/>
    <w:multiLevelType w:val="hybridMultilevel"/>
    <w:tmpl w:val="06901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D0E490D"/>
    <w:multiLevelType w:val="hybridMultilevel"/>
    <w:tmpl w:val="673E1998"/>
    <w:lvl w:ilvl="0" w:tplc="63923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24F7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16D3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8A05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B039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CA2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A2BF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3C6C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1AEA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26083B92"/>
    <w:multiLevelType w:val="hybridMultilevel"/>
    <w:tmpl w:val="738C6474"/>
    <w:lvl w:ilvl="0" w:tplc="59FC71D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2DCE60BB"/>
    <w:multiLevelType w:val="hybridMultilevel"/>
    <w:tmpl w:val="6350768A"/>
    <w:lvl w:ilvl="0" w:tplc="1802691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CEE280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52EFC8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792D05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E27B0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7002CF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02AB79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15ABAD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7EA155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>
    <w:nsid w:val="5E0F4108"/>
    <w:multiLevelType w:val="hybridMultilevel"/>
    <w:tmpl w:val="6720C13A"/>
    <w:lvl w:ilvl="0" w:tplc="BA6C5D22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FBC763F"/>
    <w:multiLevelType w:val="hybridMultilevel"/>
    <w:tmpl w:val="5B2C1378"/>
    <w:lvl w:ilvl="0" w:tplc="46F208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E73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48EA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06BA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4A57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FEAB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B07B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9E45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BAD5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04E2B52"/>
    <w:multiLevelType w:val="hybridMultilevel"/>
    <w:tmpl w:val="3684CBB0"/>
    <w:lvl w:ilvl="0" w:tplc="C43848A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27AFFA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26ADC3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C448D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CE577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4140D3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5C43C3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072D49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448EF2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3"/>
  </w:num>
  <w:num w:numId="8">
    <w:abstractNumId w:val="11"/>
  </w:num>
  <w:num w:numId="9">
    <w:abstractNumId w:val="17"/>
  </w:num>
  <w:num w:numId="10">
    <w:abstractNumId w:val="15"/>
  </w:num>
  <w:num w:numId="11">
    <w:abstractNumId w:val="22"/>
  </w:num>
  <w:num w:numId="12">
    <w:abstractNumId w:val="21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2"/>
  </w:num>
  <w:num w:numId="23">
    <w:abstractNumId w:val="10"/>
  </w:num>
  <w:num w:numId="24">
    <w:abstractNumId w:val="14"/>
  </w:num>
  <w:num w:numId="25">
    <w:abstractNumId w:val="20"/>
  </w:num>
  <w:num w:numId="26">
    <w:abstractNumId w:val="18"/>
  </w:num>
  <w:num w:numId="27">
    <w:abstractNumId w:val="23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4DA"/>
    <w:rsid w:val="00051B63"/>
    <w:rsid w:val="000748AA"/>
    <w:rsid w:val="00074AB1"/>
    <w:rsid w:val="00095213"/>
    <w:rsid w:val="001638F6"/>
    <w:rsid w:val="001A2000"/>
    <w:rsid w:val="00205186"/>
    <w:rsid w:val="003209D6"/>
    <w:rsid w:val="00334A73"/>
    <w:rsid w:val="003422FF"/>
    <w:rsid w:val="004952C4"/>
    <w:rsid w:val="0054627B"/>
    <w:rsid w:val="005A1C5A"/>
    <w:rsid w:val="00690EFD"/>
    <w:rsid w:val="0069191E"/>
    <w:rsid w:val="007021DE"/>
    <w:rsid w:val="00732607"/>
    <w:rsid w:val="00745450"/>
    <w:rsid w:val="00844483"/>
    <w:rsid w:val="00864A22"/>
    <w:rsid w:val="00934F1C"/>
    <w:rsid w:val="009827F2"/>
    <w:rsid w:val="009C707A"/>
    <w:rsid w:val="009D2231"/>
    <w:rsid w:val="00A122DB"/>
    <w:rsid w:val="00AD165F"/>
    <w:rsid w:val="00B064DA"/>
    <w:rsid w:val="00B47B7A"/>
    <w:rsid w:val="00B646B8"/>
    <w:rsid w:val="00C80BD4"/>
    <w:rsid w:val="00CF3A42"/>
    <w:rsid w:val="00D11A0B"/>
    <w:rsid w:val="00D5413C"/>
    <w:rsid w:val="00DC07A3"/>
    <w:rsid w:val="00E11B8A"/>
    <w:rsid w:val="00E170DD"/>
    <w:rsid w:val="00F57963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76D6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semiHidden/>
    <w:qFormat/>
    <w:rsid w:val="00D11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6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72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141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421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73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826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82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32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67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420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335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dishaakarte/Library/Containers/com.microsoft.Word/Data/Library/Caches/1033/TM16392938/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C1D3D-E23D-5640-A14A-9CD6FD976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cover.dotx</Template>
  <TotalTime>33</TotalTime>
  <Pages>19</Pages>
  <Words>352</Words>
  <Characters>2012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Disha Sanjay Akarte</dc:creator>
  <cp:keywords/>
  <cp:lastModifiedBy>Disha Sanjay Akarte</cp:lastModifiedBy>
  <cp:revision>6</cp:revision>
  <dcterms:created xsi:type="dcterms:W3CDTF">2017-04-29T10:22:00Z</dcterms:created>
  <dcterms:modified xsi:type="dcterms:W3CDTF">2017-04-29T15:27:00Z</dcterms:modified>
  <cp:version/>
</cp:coreProperties>
</file>